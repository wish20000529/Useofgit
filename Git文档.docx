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>
      <w:pPr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</w:p>
    <w:p>
      <w:pPr>
        <w:jc w:val="center"/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sz w:val="72"/>
          <w:szCs w:val="72"/>
          <w:lang w:val="en-US" w:eastAsia="zh-CN"/>
        </w:rPr>
        <w:br w:type="page"/>
      </w:r>
      <w:r>
        <w:rPr>
          <w:rFonts w:hint="eastAsia"/>
          <w:lang w:val="en-US" w:eastAsia="zh-CN"/>
        </w:rPr>
        <w:t>Git历史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同生活中的许多伟大事件一样，Git 诞生于一个极富纷争大举创新的年代。Linux 内核开源项目有着为数众广的参与者。绝大多数的 Linux 内核维护工作都花在了提交补丁和保存归档的繁琐事务上（1991－2002年间）。到 2002 年，整个项目组开始启用分布式版本控制系统 BitKeeper 来管理和维护代码。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 2005 年的时候，开发 BitKeeper 的商业公司同 Linux 内核开源社区的合作关系结束，他们收回了免费使用 BitKeeper 的权力。这就迫使 Linux 开源社区（特别是 Linux的缔造者 Linus Torvalds ）不得不吸取教训，只有开发一套属于自己的版本控制系统才不至于重蹈覆辙。他们对新的系统订了若干目标：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速度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简单的设计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对非线性开发模式的强力支持（允许上千个并行开发的分支）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完全分布式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有能力高效管理类似 Linux 内核一样的超大规模项目（速度和数据量）</w:t>
      </w:r>
    </w:p>
    <w:p>
      <w:pPr>
        <w:ind w:left="0" w:leftChars="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Git与svn对比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下图就是标准的集中式版本控制工具管理方式：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集中管理方式在一定程度上看到其他开发人员在干什么，而管理员也可以很轻松掌握每个人的开发权限。</w:t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但是相较于其优点而言，集中式版本控制工具缺点很明显：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服务器单点故障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容错性差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rPr>
          <w:rFonts w:hint="eastAsia"/>
          <w:lang w:val="zh-CN" w:eastAsia="zh-CN"/>
        </w:rPr>
        <w:t>下图就是分布式版本控制工具管理方式：</w:t>
      </w:r>
    </w:p>
    <w:p>
      <w:pPr>
        <w:ind w:left="0" w:leftChars="0" w:firstLine="420" w:firstLineChars="200"/>
        <w:rPr>
          <w:rFonts w:hint="eastAsia"/>
          <w:lang w:val="zh-CN" w:eastAsia="zh-CN"/>
        </w:rPr>
      </w:pPr>
    </w:p>
    <w:p>
      <w:pPr>
        <w:ind w:left="0" w:leftChars="0" w:firstLine="420" w:firstLineChars="200"/>
        <w:rPr>
          <w:rFonts w:hint="eastAsia"/>
          <w:lang w:val="zh-CN" w:eastAsia="zh-CN"/>
        </w:rPr>
      </w:pPr>
      <w:r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zh-CN" w:eastAsia="zh-CN"/>
        </w:rPr>
      </w:pPr>
      <w:r>
        <w:t>g</w:t>
      </w:r>
      <w:r>
        <w:rPr>
          <w:rFonts w:hint="eastAsia"/>
        </w:rPr>
        <w:t>it工作流程</w:t>
      </w:r>
    </w:p>
    <w:p>
      <w:pPr>
        <w:rPr>
          <w:rFonts w:hint="eastAsia"/>
        </w:rPr>
      </w:pPr>
      <w:r>
        <w:rPr>
          <w:rFonts w:hint="eastAsia"/>
        </w:rPr>
        <w:t>一般工作流程如下：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从远程仓库中</w:t>
      </w:r>
      <w:r>
        <w:rPr>
          <w:rFonts w:hint="eastAsia"/>
        </w:rPr>
        <w:t>克隆 Git 资源作为</w:t>
      </w:r>
      <w:r>
        <w:rPr>
          <w:rFonts w:hint="eastAsia"/>
          <w:lang w:eastAsia="zh-CN"/>
        </w:rPr>
        <w:t>本地仓库</w:t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  <w:lang w:eastAsia="zh-CN"/>
        </w:rPr>
        <w:t>从本地仓库中</w:t>
      </w:r>
      <w:r>
        <w:rPr>
          <w:rFonts w:hint="eastAsia"/>
          <w:lang w:val="en-US" w:eastAsia="zh-CN"/>
        </w:rPr>
        <w:t>checkout代码然后进行代码修改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在提交前</w:t>
      </w:r>
      <w:r>
        <w:rPr>
          <w:rFonts w:hint="eastAsia"/>
          <w:lang w:eastAsia="zh-CN"/>
        </w:rPr>
        <w:t>先将代码提交到暂存区。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提交修改。</w:t>
      </w:r>
      <w:r>
        <w:rPr>
          <w:rFonts w:hint="eastAsia"/>
          <w:lang w:eastAsia="zh-CN"/>
        </w:rPr>
        <w:t>提交到本地仓库。本地仓库中保存修改的各个历史版本。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在修改完成后，</w:t>
      </w:r>
      <w:r>
        <w:rPr>
          <w:rFonts w:hint="eastAsia"/>
          <w:lang w:eastAsia="zh-CN"/>
        </w:rPr>
        <w:t>需要和团队成员共享代码时</w:t>
      </w:r>
      <w:r>
        <w:rPr>
          <w:rFonts w:hint="eastAsia"/>
        </w:rPr>
        <w:t>，可以</w:t>
      </w:r>
      <w:r>
        <w:rPr>
          <w:rFonts w:hint="eastAsia"/>
          <w:lang w:eastAsia="zh-CN"/>
        </w:rPr>
        <w:t>将代码</w:t>
      </w:r>
      <w:r>
        <w:rPr>
          <w:rFonts w:hint="eastAsia"/>
          <w:lang w:val="en-US" w:eastAsia="zh-CN"/>
        </w:rPr>
        <w:t>push到远程仓库</w:t>
      </w:r>
      <w:r>
        <w:rPr>
          <w:rFonts w:hint="eastAsia"/>
        </w:rPr>
        <w:t>。</w:t>
      </w:r>
    </w:p>
    <w:p>
      <w:r>
        <w:rPr>
          <w:rFonts w:hint="eastAsia"/>
        </w:rPr>
        <w:t>下图展示了 Git 的工作流程：</w:t>
      </w:r>
    </w:p>
    <w:p>
      <w:r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早Git是在Linux上开发的，很长一段时间内，Git也只能在Linux和Unix系统上跑。不过，慢慢地有人把它移植到了Windows上。现在，Git可以在Linux、Unix、Mac和Windows这几大平台上正常运行了。由于开发机大多数情况都是windows，所以本教程只讲解windows下的git的安装及使用。</w:t>
      </w:r>
    </w:p>
    <w:p>
      <w:pPr>
        <w:pStyle w:val="3"/>
        <w:tabs>
          <w:tab w:val="left" w:pos="0"/>
        </w:tabs>
        <w:ind w:left="883" w:hanging="883" w:hangingChars="275"/>
        <w:rPr>
          <w:rFonts w:hint="eastAsia"/>
        </w:rPr>
      </w:pPr>
      <w:r>
        <w:rPr>
          <w:rFonts w:hint="eastAsia"/>
        </w:rPr>
        <w:t>软件下载</w:t>
      </w:r>
    </w:p>
    <w:p>
      <w:r>
        <w:rPr>
          <w:rFonts w:hint="eastAsia"/>
        </w:rPr>
        <w:t>下载</w:t>
      </w:r>
      <w:r>
        <w:t>地址：</w:t>
      </w:r>
      <w:r>
        <w:fldChar w:fldCharType="begin"/>
      </w:r>
      <w:r>
        <w:instrText xml:space="preserve"> HYPERLINK "https://git-scm.com/download" </w:instrText>
      </w:r>
      <w:r>
        <w:fldChar w:fldCharType="separate"/>
      </w:r>
      <w:r>
        <w:rPr>
          <w:rStyle w:val="15"/>
        </w:rPr>
        <w:t>https://git-scm.co</w:t>
      </w:r>
      <w:bookmarkStart w:id="0" w:name="_Hlt460679497"/>
      <w:bookmarkStart w:id="1" w:name="_Hlt460679498"/>
      <w:r>
        <w:rPr>
          <w:rStyle w:val="15"/>
        </w:rPr>
        <w:t>m</w:t>
      </w:r>
      <w:bookmarkEnd w:id="0"/>
      <w:bookmarkEnd w:id="1"/>
      <w:r>
        <w:rPr>
          <w:rStyle w:val="15"/>
        </w:rPr>
        <w:t>/download</w:t>
      </w:r>
      <w:r>
        <w:fldChar w:fldCharType="end"/>
      </w:r>
    </w:p>
    <w:p>
      <w: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2" w:name="_GoBack"/>
      <w:bookmarkEnd w:id="2"/>
      <w:r>
        <w:rPr>
          <w:rFonts w:hint="eastAsia"/>
          <w:lang w:val="en-US" w:eastAsia="zh-CN"/>
        </w:rPr>
        <w:t>软件安装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 for windows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安装TortoiseGit</w:t>
      </w:r>
    </w:p>
    <w:p>
      <w: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一路“下一步”使用默认选项即可。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默认选项下会启动配置画面：</w:t>
      </w:r>
    </w:p>
    <w:p>
      <w: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由于目前只有英文语言包，默认即可继续下一步。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git.exe，在4.2.1中已经安装过git-for-windows了所以在此找到git.exe所在的目录。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配置开发者姓名及邮箱，每次提交代码时都会把此信息包含到提交的信息中。</w:t>
      </w:r>
    </w:p>
    <w:p>
      <w: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使用默认配置，点击“完成”按钮完成配置。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完整完毕后在系统右键菜单中会出现</w:t>
      </w:r>
      <w:r>
        <w:rPr>
          <w:rFonts w:hint="eastAsia"/>
          <w:lang w:val="en-US" w:eastAsia="zh-CN"/>
        </w:rPr>
        <w:t>git的菜单项。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.5pt;margin-top:100.25pt;height:31.15pt;width:143.65pt;z-index:251658240;v-text-anchor:middle;mso-width-relative:page;mso-height-relative:page;" filled="f" stroked="t" coordsize="21600,21600" o:gfxdata="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S+CKrdgAAAAKAQAA&#10;DwAAAAAAAAABACAAAAAiAAAAZHJzL2Rvd25yZXYueG1sUEsBAhQAFAAAAAgAh07iQFfh/LpSAgAA&#10;dAQAAA4AAAAAAAAAAQAgAAAAJwEAAGRycy9lMm9Eb2MueG1sUEsFBgAAAAAGAAYAWQEAAOsFAAAA&#10;AA==&#10;">
                <v:fill on="f" focussize="0,0"/>
                <v:stroke weight="2pt" color="#FF0000 [3204]" joinstyle="round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安装中文语言包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安装中文语言包并不是必选项。可以根据个人情况来选择安装。</w:t>
      </w:r>
    </w:p>
    <w:p>
      <w: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直接“下一步”完整完毕。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语言包安装完毕后可以在TortoiseGit的设置中调整语言</w:t>
      </w:r>
    </w:p>
    <w:p>
      <w: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git管理文件版本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创建版本库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由于git是分布式版本管理工具，所以git在不需要联网的情况下也具有完整的版本管理能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创建一个版本库非常简单，可以使用git bash也可以使用tortoiseGit。首先，选择一个合适的地方，创建一个空目录（D:\temp\git\repository）。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在当前目录中点击右键中选择Git Bash来启动。</w:t>
      </w:r>
    </w:p>
    <w:p>
      <w: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或者在开始菜单中启动。注意如果是从开始菜单启动的gitbash需要切换目录到仓库所在的目录。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创建仓库执行命令：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init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使用TortoiseGit时只需要在目录中点击右键菜单选择“在这里创建版本库”</w:t>
      </w:r>
    </w:p>
    <w:p>
      <w:pPr>
        <w:ind w:firstLine="420" w:firstLineChars="0"/>
      </w:pPr>
      <w: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版本库创建成功，会在此目录下创建一个</w:t>
      </w:r>
      <w:r>
        <w:rPr>
          <w:rFonts w:hint="eastAsia"/>
          <w:lang w:val="en-US" w:eastAsia="zh-CN"/>
        </w:rPr>
        <w:t>.git的隐藏目录，如下所示：</w:t>
      </w:r>
    </w:p>
    <w:p>
      <w:pPr>
        <w:ind w:firstLine="420" w:firstLineChars="0"/>
      </w:pPr>
      <w: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在windows中如何显示隐藏目录隐藏目录请自行百度o(╯□╰)o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概念：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版本库：“.git”目录就是版本库，将来文件都需要保存到版本库中。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工作目录：包含“.git”目录的目录，也就是.git目录的上一级目录就是工作目录。只有工作目录中的文件才能保存到版本库中。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添加文件过程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在D:\temp\git\repository目录下创建一个mytest.txt文件</w:t>
      </w:r>
    </w:p>
    <w:p>
      <w: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文本文件变为带“+”号的图标：</w:t>
      </w:r>
    </w:p>
    <w:p>
      <w: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提交文件：在</w:t>
      </w:r>
      <w:r>
        <w:rPr>
          <w:rFonts w:hint="eastAsia"/>
          <w:lang w:val="en-US" w:eastAsia="zh-CN"/>
        </w:rPr>
        <w:t>mytest.txt上再次点击右键选择“提交”，此时将文件保存至版本库中。</w:t>
      </w:r>
    </w:p>
    <w:p>
      <w:r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工作区和暂存区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Git和其他版本控制系统如SVN的一个不同之处就是有暂存区的概念。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什么是工作区（Working Directory）？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工作区就是你在电脑里能看到的目录，比如我的reporstory文件夹就是一个工作区。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有的同学可能会说repository不是版本库吗怎么是工作区了？其实repository目录是工作区，在这个目录中的“.git”隐藏文件夹才是版本库。这回概念清晰了吧。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Git的版本库里存了很多东西，其中最重要的就是称为stage（或者叫index）的暂存区，还有Git为我们自动创建的第一个分支master，以及指向master的一个指针叫HEAD。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如下图所示：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分支和HEAD的概念我们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稍后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再讲。前面讲了我们把文件往Git版本库里添加的时候，是分两步执行的：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第一步是用git add把文件添加进去，实际上就是把文件修改添加到暂存区；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第二步是用git commit提交更改，实际上就是把暂存区的所有内容提交到当前分支。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因为我们创建Git版本库时，Git自动为我们创建了唯一一个master分支，所以，现在，git commit就是往master分支上提交更改。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你可以简单理解为，需要提交的文件修改通通放到暂存区，然后，一次性提交暂存区的所有修改。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被版本库管理的文件不可避免的要发生修改，此时只需要直接对文件修改即可。修改完毕后需要将文件的修改提交到版本库。</w:t>
      </w:r>
    </w:p>
    <w:p>
      <w:r>
        <w:rPr>
          <w:rFonts w:hint="eastAsia"/>
          <w:lang w:val="en-US" w:eastAsia="zh-CN"/>
        </w:rPr>
        <w:t>在mytest.txt文件上点击右键，然后选择“提交”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查看修改历史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在开发过程中可能会经常查看代码的修改历史，或者叫做修改日志。来查看某个版本是谁修改的，什么时间修改的，修改了哪些内容。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可以在文件上点击右键选择“显示日志”来查看文件的修改历史。</w:t>
      </w:r>
    </w:p>
    <w:p>
      <w:r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差异比较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当文件内容修改后，需要和修改之前对比一下修改了哪些内容此时可以使用“比较差异功能”</w:t>
      </w:r>
    </w:p>
    <w:p>
      <w:r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还原修改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当文件修改后不想把修改的内容提交，还想还原到未修改之前的状态。此时可以使用“还原”功能</w:t>
      </w:r>
    </w:p>
    <w:p>
      <w:r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注意：此操作会撤销所有未提交的修改，所以当做还原操作是需要慎重慎重！！！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需要删除无用的文件时可以使用git提供的删除功能直接将文件从版本库中删除。</w:t>
      </w:r>
    </w:p>
    <w:p>
      <w: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案例：将</w:t>
      </w:r>
      <w:r>
        <w:rPr>
          <w:rFonts w:hint="eastAsia"/>
          <w:lang w:val="en-US" w:eastAsia="zh-CN"/>
        </w:rPr>
        <w:t>java工程提交到版本库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第一步：将参考资料中的java工程project-test复制到工作目录中</w:t>
      </w:r>
    </w:p>
    <w:p/>
    <w:p>
      <w:r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第二步：将工程添加到暂存区。</w:t>
      </w:r>
    </w:p>
    <w:p>
      <w:r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点击确定完成暂存区添加。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三、忽略文件或文件夹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在此工程中，并不是所有文件都需要保存到版本库中的例如“</w:t>
      </w:r>
      <w:r>
        <w:rPr>
          <w:rFonts w:hint="eastAsia"/>
          <w:lang w:val="en-US" w:eastAsia="zh-CN"/>
        </w:rPr>
        <w:t>bin</w:t>
      </w:r>
      <w:r>
        <w:rPr>
          <w:rFonts w:hint="eastAsia"/>
          <w:lang w:eastAsia="zh-CN"/>
        </w:rPr>
        <w:t>”目录及目录下的文件就可以忽略。好在Git考虑到了大家的感受，这个问题解决起来也很简单，在Git工作区的根目录下创建一个特殊的.gitignore文件，然后把要忽略的文件名填进去，Git就会自动忽略这些文件。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如果使用</w:t>
      </w:r>
      <w:r>
        <w:rPr>
          <w:rFonts w:hint="eastAsia"/>
          <w:lang w:val="en-US" w:eastAsia="zh-CN"/>
        </w:rPr>
        <w:t>TortoiseGit的话可以使用菜单项直接进行忽略。</w:t>
      </w:r>
    </w:p>
    <w:p>
      <w:r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选择保留本地文件。完成后在此文件夹内会多出一个</w:t>
      </w:r>
      <w:r>
        <w:rPr>
          <w:rFonts w:hint="eastAsia"/>
          <w:lang w:val="en-US" w:eastAsia="zh-CN"/>
        </w:rPr>
        <w:t>.gitignore文件，这个文件就是文件忽略文件，当然也可以手工编辑。其中的内容就是把bin目录忽略掉。</w:t>
      </w:r>
    </w:p>
    <w:p>
      <w: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提交代码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将代码添加到master分支上，其中.gitignore文件也需要添加到暂存区，然后提交到版本库。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忽略文件语法规范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空行或是以 # 开头的行即注释行将被忽略。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可以在前面添加正斜杠 / 来避免递归,下面的例子中可以很明白的看出来与下一条的区别。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可以在后面添加正斜杠 / 来忽略文件夹，例如 build/ 即忽略build文件夹。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 ! 来否定忽略，即比如在前面用了 *.apk ，然后使用 !a.apk ，则这个a.apk不会被忽略。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用来匹配零个或多个字符，如 *.[oa] 忽略所有以".o"或".a"结尾， *~ 忽略所有以 ~ 结尾的文件（这种文件通常被许多编辑器标记为临时文件）； [] 用来匹配括号内的任一字符，如 [abc] ，也可以在括号内加连接符，如 [0-9] 匹配0至9的数； ? 用来匹配单个字符。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看了这么多，还是应该来个栗子：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但否定忽略 lib.a, 尽管已经在前面忽略了 .a 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!lib.a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仅在当前目录下忽略 TODO 文件， 但不包括子目录下的 subdir/TODO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/TODO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build/ 文件夹下的所有文件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 doc/notes.txt, 不包括 doc/server/arch.txt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doc/*.txt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忽略所有的 .pdf 文件 在 doc/ directory 下的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doc/**/*.pdf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添加远程库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现在我们已经在本地创建了一个Git仓库，又想让其他人来协作开发，此时就可以把本地仓库同步到远程仓库，同时还增加了本地仓库的一个备份。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常用的远程仓库就是github：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，接下来我们演示如何将本地代码同步到github。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首先你得在github上创建一个账号，这个就不演示了。然后在github上创建一个仓库：</w:t>
      </w:r>
    </w:p>
    <w:p>
      <w: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create repository</w:t>
      </w:r>
      <w:r>
        <w:rPr>
          <w:rFonts w:hint="eastAsia"/>
          <w:lang w:eastAsia="zh-CN"/>
        </w:rPr>
        <w:t>”按钮仓库就创建成功了。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支持两种同步方式“https”和“ssh”。如果使用https很简单基本不需要配置就可以使用，但是每次提交代码和下载代码时都需要输入用户名和密码。如果使用ssh方式就需要客户端先生成一个密钥对，即一个公钥一个私钥。然后还需要把公钥放到githib的服务器上。这两种方式在实际开发中都用应用，所以我们都需要掌握。接下来我们先看ssh方式。</w:t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</w:rPr>
        <w:t>ssh协议</w:t>
      </w:r>
    </w:p>
    <w:p>
      <w:pPr>
        <w:pStyle w:val="5"/>
      </w:pPr>
      <w:r>
        <w:rPr>
          <w:rFonts w:hint="eastAsia"/>
        </w:rPr>
        <w:t>什么是ssh</w:t>
      </w:r>
      <w:r>
        <w:t>?</w:t>
      </w:r>
    </w:p>
    <w:p>
      <w:pPr>
        <w:rPr>
          <w:rFonts w:hint="eastAsia"/>
        </w:rPr>
      </w:pPr>
      <w:r>
        <w:rPr>
          <w:rFonts w:hint="eastAsia"/>
        </w:rPr>
        <w:t>SSH 为 Secure Shell（安全外壳协议）的缩写，由 IETF 的网络小组（Network Working Group）所制定。SSH 是目前较可靠，专为远程登录会话和其他网络服务提供安全性的协议。利用 SSH 协议可以有效防止远程管理过程中的信息泄露问题。</w:t>
      </w:r>
    </w:p>
    <w:p>
      <w:pPr>
        <w:pStyle w:val="5"/>
      </w:pPr>
      <w:r>
        <w:rPr>
          <w:rFonts w:hint="eastAsia"/>
        </w:rPr>
        <w:t>基于密匙的安全验证</w:t>
      </w:r>
    </w:p>
    <w:p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ssh协议通信时，推荐使用基于密钥的验证方式。</w:t>
      </w:r>
      <w:r>
        <w:rPr>
          <w:rFonts w:hint="eastAsia"/>
        </w:rPr>
        <w:t>你必须为自己创建一对密匙，并把公用密匙放在需要访问的服务器上。如果你要连接到SSH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challenge）并把它发送给客户端软件。客户端软件收到“质询”之后就可以用你的私人密匙解密再把它发送给服务器。</w:t>
      </w:r>
    </w:p>
    <w:p>
      <w:pPr>
        <w:pStyle w:val="5"/>
      </w:pPr>
      <w:r>
        <w:t>s</w:t>
      </w:r>
      <w:r>
        <w:rPr>
          <w:rFonts w:hint="eastAsia"/>
        </w:rPr>
        <w:t>sh密钥生成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在windows下我们可以使用 Git Bash.exe来生成密钥，可以通过开始菜单或者右键菜单打开Git Bash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执行命令,生命公钥和私钥</w:t>
      </w:r>
    </w:p>
    <w:p>
      <w:pPr>
        <w:rPr>
          <w:rStyle w:val="14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命令:</w:t>
      </w:r>
      <w:r>
        <w:rPr>
          <w:rStyle w:val="20"/>
          <w:rFonts w:ascii="Arial" w:hAnsi="Arial" w:eastAsia="宋体" w:cs="Arial"/>
          <w:color w:val="333333"/>
          <w:szCs w:val="21"/>
          <w:shd w:val="clear" w:color="auto" w:fill="FFFFFF"/>
        </w:rPr>
        <w:t xml:space="preserve"> </w:t>
      </w:r>
      <w:r>
        <w:rPr>
          <w:rStyle w:val="14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>
      <w:r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执行命令完成后,在window本地用户.ssh目录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下面生成如下名称的公钥和私钥:</w:t>
      </w:r>
    </w:p>
    <w:p>
      <w: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s</w:t>
      </w:r>
      <w:r>
        <w:rPr>
          <w:rFonts w:hint="eastAsia"/>
        </w:rPr>
        <w:t>sh密钥配置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密钥生成后需要在github上配置密钥本地才可以顺利访问。</w:t>
      </w:r>
    </w:p>
    <w:p>
      <w: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在key部分将id_rsa.pub文件内容添加进去，然后点击“Add SSH key”按钮完成配置。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同步到远程仓库可以使用git bash也可以使用tortoiseGit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在仓库所在的目录（D:\temp\git\repository）点击右键选择“Git Bash Here”，启动git bash程序。</w:t>
      </w:r>
    </w:p>
    <w:p>
      <w: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然后在</w:t>
      </w:r>
      <w:r>
        <w:rPr>
          <w:rFonts w:hint="eastAsia"/>
          <w:lang w:val="en-US" w:eastAsia="zh-CN"/>
        </w:rPr>
        <w:t>git bash中执行如下语句：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remote add origin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push -u origin master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注意：其中红色字体部分需要替换成个人的用户名。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如何出现如下错误：</w:t>
      </w:r>
    </w:p>
    <w:p>
      <w: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可以先执行如下命令，然后再执行上面的命令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rm origin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TortoiseGit同步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一、由于TortoiseGit使用的ssh工具是“PuTTY”git Bash使用的ssh工具是“openSSH”，如果想让TortoiseGit也使用刚才生成的密钥可以做如下配置：</w:t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Url：远程仓库的地址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推送URL：也是相同的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Putty密钥：选择刚才生成的密钥中的私钥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同步。在本地仓库的文件夹中单击右键，选择“Git同步”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克隆远程仓库也就是从远程把仓库复制一份到本地，克隆后会创建一个新的本地仓库。选择一个任意部署仓库的目录，然后克隆远程仓库。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使用git bash：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clone git@github.com:</w:t>
      </w:r>
      <w:r>
        <w:rPr>
          <w:rFonts w:hint="eastAsia"/>
          <w:color w:val="FF0000"/>
          <w:lang w:val="en-US" w:eastAsia="zh-CN"/>
        </w:rPr>
        <w:t>sublun</w:t>
      </w:r>
      <w:r>
        <w:rPr>
          <w:rFonts w:hint="eastAsia"/>
          <w:lang w:val="en-US" w:eastAsia="zh-CN"/>
        </w:rPr>
        <w:t>/mytest.git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在任意目录点击右键：</w:t>
      </w:r>
    </w:p>
    <w:p>
      <w: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Git中从远程的分支获取最新的版本到本地有这样2个命令：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fetch：相当于是从远程获取最新版本到本地，不会自动merge（合并代码）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pull：相当于是从远程获取最新版本并merge到本地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上述命令其实相当于git fetch 和 git merge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在实际使用中，git fetch更安全一些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因为在merge前，我们可以查看更新情况，然后再决定是否合并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如果使用TortoiseGit的话可以从右键菜单中点击“拉取”（pull）或者“获取”（fetch）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搭建私有Git服务器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仓库实际上和本地仓库没啥不同，纯粹为了7x24小时开机并交换大家的修改。GitHub就是一个免费托管开源代码的远程仓库。但是对于某些视源代码如生命的商业公司来说，既不想公开源代码，又舍不得给GitHub交保护费，那就只能自己搭建一台Git服务器作为私有仓库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搭建Git服务器需要准备一台运行Linux的机器，在此我们使用CentOS。以下为安装步骤：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1、安装git服务环境准备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curl curl-devel zlib-devel openssl-devel perl cpio expat-devel gettext-devel gcc 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2、下载git-2.5.0.tar.gz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1）解压缩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2）cd git-2.5.0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3）autoconf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6）make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3、添加用户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adduser -r -c 'git version control' -d /home/git -m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此命令执行后会创建/home/git目录作为git用户的主目录。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passwd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输入两次密码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6、切换到git用户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7、创建git仓库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--bare init /home/git/first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注意：如果不使用“--bare”参数，初始化仓库后，提交master分支时报错。这是由于git默认拒绝了push操作，需要.git/config添加如下代码：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[receive]</w:t>
      </w:r>
    </w:p>
    <w:p>
      <w:pPr>
        <w:shd w:val="clear" w:fill="BEBEBE" w:themeFill="background1" w:themeFillShade="BF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denyCurrentBranch = ignore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推荐使用：git --bare init初始化仓库。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私有git服务器搭建完成后就可以向连接github一样连接使用了，但是我们的git服务器并没有配置密钥登录，所以每次连接时需要输入密码。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使用命令连接：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ssh://git@192.168.25.156/home/git/first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这种形式和刚才使用的形式好像不一样，前面有ssh://前缀，好吧你也可以这样写：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git remote add origin git@192.168.25.156:first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使用TortoiseGit同步的话参考上面的使用方法。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创建合并分支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每次的提交，Git都把它们串成一条时间线，这条时间线就是一个分支。截止到目前，只有一条时间线，在Git里，这个分支叫主分支，即master分支。HEAD指针严格来说不是指向提交，而是指向master，master才是指向提交的，所以，HEAD指向的就是当前分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一开始的时候，master分支是一条线，Git用master指向最新的提交，再用HEAD指向master，就能确定当前分支，以及当前分支的提交点：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每次提交，master分支都会向前移动一步，这样，随着你不断提交，master分支的线也越来越长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当我们创建新的分支，例如dev时，Git新建了一个指针叫dev，指向master相同的提交，再把HEAD指向dev，就表示当前分支在dev上：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你看，Git创建一个分支很快，因为除了增加一个dev指针，改改HEAD的指向，工作区的文件都没有任何变化！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不过，从现在开始，对工作区的修改和提交就是针对dev分支了，比如新提交一次后，dev指针往前移动一步，而master指针不变：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所以Git合并分支也很快！就改改指针，工作区内容也不变！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合并完分支后，甚至可以删除dev分支。删除dev分支就是把dev指针给删掉，删掉后，我们就剩下了一条master分支：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TortoiseGit实现分支管理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TortoiseGit管理分支就很简单了。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在本地仓库文件夹中点击右键，然后从菜单中选择“创建分支”：</w:t>
      </w:r>
    </w:p>
    <w:p>
      <w:r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如果想创建完毕后直接切换到新分支可以勾选“切换到新分支”选项或者从菜单中选择“切换</w:t>
      </w:r>
      <w:r>
        <w:rPr>
          <w:rFonts w:hint="eastAsia"/>
          <w:lang w:val="en-US" w:eastAsia="zh-CN"/>
        </w:rPr>
        <w:t>/检出</w:t>
      </w:r>
      <w:r>
        <w:rPr>
          <w:rFonts w:hint="eastAsia"/>
          <w:lang w:eastAsia="zh-CN"/>
        </w:rPr>
        <w:t>”来切换分支：</w:t>
      </w:r>
    </w:p>
    <w:p>
      <w: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分支切换到dev后就可以对工作区的文件进行修改，然后提交到dev分支原理的master分支不受影响。例如我们修改mytest.txt中的内容，然后提交到dev分支。</w:t>
      </w:r>
    </w:p>
    <w:p>
      <w:r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切换到</w:t>
      </w:r>
      <w:r>
        <w:rPr>
          <w:rFonts w:hint="eastAsia"/>
          <w:lang w:val="en-US" w:eastAsia="zh-CN"/>
        </w:rPr>
        <w:t>master分支后还是原理的内容：</w:t>
      </w:r>
    </w:p>
    <w:p>
      <w:r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dev分支的内容合并到master分支，当前分支为master。从右键菜单中选择“合并”：</w:t>
      </w:r>
      <w:r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再查看</w:t>
      </w:r>
      <w:r>
        <w:rPr>
          <w:rFonts w:hint="eastAsia"/>
          <w:lang w:val="en-US" w:eastAsia="zh-CN"/>
        </w:rPr>
        <w:t>mytest.txt的内容就已经更新了：</w:t>
      </w:r>
    </w:p>
    <w:p>
      <w:r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两个分支中编辑的内容都是相互独立互不干扰的，那么如果在两个分支中都对同一个文件进行编辑，然后再合并，就有可能会出现冲突。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例如在master分支中对mytest.txt进行编辑：</w:t>
      </w:r>
    </w:p>
    <w:p>
      <w:r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然后提交到版本库。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切换到dev分支，对mytest.txt进行编辑：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最后进行分支合并，例如将</w:t>
      </w:r>
      <w:r>
        <w:rPr>
          <w:rFonts w:hint="eastAsia"/>
          <w:lang w:val="en-US" w:eastAsia="zh-CN"/>
        </w:rPr>
        <w:t>dev分支合并到master分支。需要先切换到master分支然后进行分支合并。</w:t>
      </w:r>
    </w:p>
    <w:p>
      <w:r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出现</w:t>
      </w:r>
      <w:r>
        <w:rPr>
          <w:rFonts w:hint="eastAsia"/>
          <w:lang w:val="en-US" w:eastAsia="zh-CN"/>
        </w:rPr>
        <w:t>版本冲突。</w:t>
      </w:r>
    </w:p>
    <w:p>
      <w:r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冲突需要手动解决。</w:t>
      </w:r>
    </w:p>
    <w:p>
      <w:r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在冲突文件上单机右键选择“解决冲突”菜单项：</w:t>
      </w:r>
    </w:p>
    <w:p>
      <w:r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把冲突解决完毕的文件提交到版本库就可以了。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在IntelliJ IDEA中使用git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在Idea中配置git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安装好IntelliJ IDEA后，如果Git安装在默认路径下，那么idea会自动找到git的位置，如果更改了Git的安装位置则需要手动配置下Git的路径。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选择File→Settings打开设置窗口，找到Version Control下的git选项：</w:t>
      </w:r>
    </w:p>
    <w:p>
      <w:r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选择git的安装目录后可以点击“Test”按钮测试是否正确配置。</w:t>
      </w:r>
    </w:p>
    <w:p>
      <w:pPr>
        <w:jc w:val="center"/>
      </w:pPr>
      <w:r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将工程添加至git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1）在idea中创建一个工程，例如创建一个java工程，名称为idea-git-test，如下图所示：</w:t>
      </w:r>
    </w:p>
    <w:p>
      <w:r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在菜单中选择“vcs”→Import into Version Control→Create Git Repository...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02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工程所在的上级目录。本例中应该选择idea-projects目录，然后点击“OK”按钮，在工程的上级目录创建本地仓库，那么idea-projects目录就是本地仓库的工作目录，此目录中的工程就可以添加到本地仓库中。也就是可以把idea-git-test工程添加到本地仓库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选择之后在工具栏上就多出了git相关工具按钮：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将工程添加至本地仓库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直接点击</w:t>
      </w:r>
      <w: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commit按钮，将工程提交至本地仓库。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然后点击“</w:t>
      </w:r>
      <w:r>
        <w:rPr>
          <w:rFonts w:hint="eastAsia"/>
          <w:lang w:val="en-US" w:eastAsia="zh-CN"/>
        </w:rPr>
        <w:t>commit</w:t>
      </w:r>
      <w:r>
        <w:rPr>
          <w:rFonts w:hint="eastAsia"/>
          <w:lang w:eastAsia="zh-CN"/>
        </w:rPr>
        <w:t>”按钮，将工程添加至本地仓库。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推送到远程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在github上创建一个仓库然后将本地仓库推送到远程。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在工程上点击右键，选择git→Repository→push，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或者在菜单中选择vcs→git→push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07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Define remote</w:t>
      </w:r>
      <w:r>
        <w:rPr>
          <w:rFonts w:hint="eastAsia"/>
          <w:lang w:eastAsia="zh-CN"/>
        </w:rPr>
        <w:t>”链接，配置</w:t>
      </w:r>
      <w:r>
        <w:rPr>
          <w:rFonts w:hint="eastAsia"/>
          <w:lang w:val="en-US" w:eastAsia="zh-CN"/>
        </w:rPr>
        <w:t>https形式的URL，git形式的无法通过。然后点击OK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点击“</w:t>
      </w:r>
      <w:r>
        <w:rPr>
          <w:rFonts w:hint="eastAsia"/>
          <w:lang w:val="en-US" w:eastAsia="zh-CN"/>
        </w:rPr>
        <w:t>push</w:t>
      </w:r>
      <w:r>
        <w:rPr>
          <w:rFonts w:hint="eastAsia"/>
          <w:lang w:eastAsia="zh-CN"/>
        </w:rPr>
        <w:t>”按钮就讲本地仓库推送到远程，如果是第一次配置推送需要输入</w:t>
      </w:r>
      <w:r>
        <w:rPr>
          <w:rFonts w:hint="eastAsia"/>
          <w:lang w:val="en-US" w:eastAsia="zh-CN"/>
        </w:rPr>
        <w:t>github的用户名和密码。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从远程仓库克隆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关闭工程后，在idea的欢迎页上有“Check out from version control”下拉框，选择git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此处仍然推荐使用htts形式的url，点击“test”按钮后显示连接成功。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点击OK按钮后根据提示将远程仓库克隆下来，然后倒入到idea中。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从服务端拉取代码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如果需要从服务端同步代码可以使用工具条中的“update”按钮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rFonts w:hint="eastAsia"/>
      </w:rPr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3E00782"/>
    <w:multiLevelType w:val="singleLevel"/>
    <w:tmpl w:val="D3E00782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52CE74B"/>
    <w:multiLevelType w:val="multilevel"/>
    <w:tmpl w:val="552CE74B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91ADE17"/>
    <w:multiLevelType w:val="singleLevel"/>
    <w:tmpl w:val="591ADE1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1AE02C"/>
    <w:multiLevelType w:val="singleLevel"/>
    <w:tmpl w:val="591AE02C"/>
    <w:lvl w:ilvl="0" w:tentative="0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4">
    <w:nsid w:val="591E4850"/>
    <w:multiLevelType w:val="singleLevel"/>
    <w:tmpl w:val="591E4850"/>
    <w:lvl w:ilvl="0" w:tentative="0">
      <w:start w:val="4"/>
      <w:numFmt w:val="chineseCounting"/>
      <w:suff w:val="nothing"/>
      <w:lvlText w:val="%1、"/>
      <w:lvlJc w:val="left"/>
    </w:lvl>
  </w:abstractNum>
  <w:abstractNum w:abstractNumId="5">
    <w:nsid w:val="591E8DF7"/>
    <w:multiLevelType w:val="singleLevel"/>
    <w:tmpl w:val="591E8DF7"/>
    <w:lvl w:ilvl="0" w:tentative="0">
      <w:start w:val="2"/>
      <w:numFmt w:val="chineseCounting"/>
      <w:suff w:val="nothing"/>
      <w:lvlText w:val="%1、"/>
      <w:lvlJc w:val="left"/>
    </w:lvl>
  </w:abstractNum>
  <w:abstractNum w:abstractNumId="6">
    <w:nsid w:val="591EC4FF"/>
    <w:multiLevelType w:val="singleLevel"/>
    <w:tmpl w:val="591EC4F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116C7"/>
    <w:rsid w:val="00113784"/>
    <w:rsid w:val="00306C9D"/>
    <w:rsid w:val="003369A9"/>
    <w:rsid w:val="00422752"/>
    <w:rsid w:val="00855538"/>
    <w:rsid w:val="00882AFC"/>
    <w:rsid w:val="009E2BC4"/>
    <w:rsid w:val="009E3D11"/>
    <w:rsid w:val="00AB551A"/>
    <w:rsid w:val="00AE06BC"/>
    <w:rsid w:val="00AF0EC4"/>
    <w:rsid w:val="00BD2571"/>
    <w:rsid w:val="00C061BD"/>
    <w:rsid w:val="00D4066A"/>
    <w:rsid w:val="00D752CA"/>
    <w:rsid w:val="00E651FF"/>
    <w:rsid w:val="00EA6E88"/>
    <w:rsid w:val="00F17FFE"/>
    <w:rsid w:val="00FB0256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5492782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0FE7185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515B26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9862A12"/>
    <w:rsid w:val="4A1E6AD3"/>
    <w:rsid w:val="4A816415"/>
    <w:rsid w:val="4BC83BDD"/>
    <w:rsid w:val="4C5D4D1F"/>
    <w:rsid w:val="4E9B077B"/>
    <w:rsid w:val="4F0B5B7D"/>
    <w:rsid w:val="4F407994"/>
    <w:rsid w:val="506E168C"/>
    <w:rsid w:val="50AD2B8F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82825B4"/>
    <w:rsid w:val="79233798"/>
    <w:rsid w:val="79F42D44"/>
    <w:rsid w:val="7B8E7BD0"/>
    <w:rsid w:val="7BA5136F"/>
    <w:rsid w:val="7C6027F7"/>
    <w:rsid w:val="7D153726"/>
    <w:rsid w:val="7DD94A04"/>
    <w:rsid w:val="7DEF5EB2"/>
    <w:rsid w:val="7E373CD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character" w:default="1" w:styleId="13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页脚 Char"/>
    <w:link w:val="8"/>
    <w:qFormat/>
    <w:uiPriority w:val="99"/>
    <w:rPr>
      <w:sz w:val="18"/>
      <w:szCs w:val="18"/>
    </w:rPr>
  </w:style>
  <w:style w:type="character" w:customStyle="1" w:styleId="18">
    <w:name w:val="页眉 Char"/>
    <w:link w:val="9"/>
    <w:qFormat/>
    <w:uiPriority w:val="99"/>
    <w:rPr>
      <w:sz w:val="18"/>
      <w:szCs w:val="18"/>
    </w:rPr>
  </w:style>
  <w:style w:type="character" w:customStyle="1" w:styleId="19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20">
    <w:name w:val="标题 1 Char"/>
    <w:link w:val="2"/>
    <w:qFormat/>
    <w:uiPriority w:val="0"/>
    <w:rPr>
      <w:rFonts w:ascii="Times New Roman" w:hAnsi="Times New Roman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jpe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jpe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jpe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6" Type="http://schemas.openxmlformats.org/officeDocument/2006/relationships/fontTable" Target="fontTable.xml"/><Relationship Id="rId115" Type="http://schemas.openxmlformats.org/officeDocument/2006/relationships/numbering" Target="numbering.xml"/><Relationship Id="rId114" Type="http://schemas.openxmlformats.org/officeDocument/2006/relationships/customXml" Target="../customXml/item1.xml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7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黑马模板.wpt</Template>
  <Pages>1</Pages>
  <Words>0</Words>
  <Characters>0</Characters>
  <Lines>1</Lines>
  <Paragraphs>1</Paragraphs>
  <TotalTime>11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2016-11-22T14:26:00Z</dcterms:created>
  <dc:creator>苏丙伦</dc:creator>
  <cp:lastModifiedBy>冯立超</cp:lastModifiedBy>
  <dcterms:modified xsi:type="dcterms:W3CDTF">2019-12-22T12:26:17Z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